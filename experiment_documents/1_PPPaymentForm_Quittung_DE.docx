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5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5"/>
        <w:gridCol w:w="1935"/>
        <w:gridCol w:w="2300"/>
      </w:tblGrid>
      <w:tr w:rsidR="00EA6738" w14:paraId="0F1F818F" w14:textId="77777777" w:rsidTr="00282B62">
        <w:trPr>
          <w:cantSplit/>
        </w:trPr>
        <w:tc>
          <w:tcPr>
            <w:tcW w:w="5665" w:type="dxa"/>
          </w:tcPr>
          <w:p w14:paraId="7C8A0996" w14:textId="77777777" w:rsidR="00EA6738" w:rsidRDefault="00453C14">
            <w:pPr>
              <w:pStyle w:val="Absenderzeile"/>
              <w:rPr>
                <w:spacing w:val="0"/>
                <w:sz w:val="16"/>
                <w:szCs w:val="16"/>
              </w:rPr>
            </w:pPr>
            <w:r w:rsidRPr="00453C14">
              <w:rPr>
                <w:noProof/>
                <w:spacing w:val="0"/>
                <w:sz w:val="16"/>
                <w:szCs w:val="16"/>
              </w:rPr>
              <w:drawing>
                <wp:anchor distT="0" distB="0" distL="114300" distR="114300" simplePos="0" relativeHeight="251660288" behindDoc="1" locked="0" layoutInCell="1" allowOverlap="1" wp14:anchorId="59F32DAE" wp14:editId="612C52F0">
                  <wp:simplePos x="0" y="0"/>
                  <wp:positionH relativeFrom="margin">
                    <wp:posOffset>-28575</wp:posOffset>
                  </wp:positionH>
                  <wp:positionV relativeFrom="margin">
                    <wp:posOffset>-396875</wp:posOffset>
                  </wp:positionV>
                  <wp:extent cx="3152775" cy="4238625"/>
                  <wp:effectExtent l="0" t="0" r="9525" b="9525"/>
                  <wp:wrapThrough wrapText="bothSides">
                    <wp:wrapPolygon edited="0">
                      <wp:start x="0" y="0"/>
                      <wp:lineTo x="0" y="21551"/>
                      <wp:lineTo x="21535" y="21551"/>
                      <wp:lineTo x="21535" y="0"/>
                      <wp:lineTo x="0" y="0"/>
                    </wp:wrapPolygon>
                  </wp:wrapThrough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423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5" w:type="dxa"/>
            <w:vMerge w:val="restart"/>
          </w:tcPr>
          <w:tbl>
            <w:tblPr>
              <w:tblW w:w="9900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665"/>
              <w:gridCol w:w="1935"/>
              <w:gridCol w:w="2300"/>
            </w:tblGrid>
            <w:tr w:rsidR="00282B62" w14:paraId="7D71875B" w14:textId="77777777" w:rsidTr="00B45E33">
              <w:trPr>
                <w:cantSplit/>
              </w:trPr>
              <w:tc>
                <w:tcPr>
                  <w:tcW w:w="5665" w:type="dxa"/>
                </w:tcPr>
                <w:p w14:paraId="569EAF36" w14:textId="77777777" w:rsidR="00282B62" w:rsidRDefault="00366962" w:rsidP="00B45E33">
                  <w:pPr>
                    <w:pStyle w:val="Absenderzeile"/>
                    <w:rPr>
                      <w:spacing w:val="0"/>
                      <w:sz w:val="16"/>
                      <w:szCs w:val="16"/>
                    </w:rPr>
                  </w:pPr>
                  <w:r w:rsidRPr="00453C14">
                    <w:rPr>
                      <w:noProof/>
                      <w:spacing w:val="0"/>
                      <w:sz w:val="16"/>
                      <w:szCs w:val="16"/>
                    </w:rPr>
                    <w:drawing>
                      <wp:anchor distT="0" distB="0" distL="114300" distR="114300" simplePos="0" relativeHeight="251666432" behindDoc="1" locked="0" layoutInCell="1" allowOverlap="1" wp14:anchorId="7C769C26" wp14:editId="6D514B46">
                        <wp:simplePos x="0" y="0"/>
                        <wp:positionH relativeFrom="margin">
                          <wp:posOffset>0</wp:posOffset>
                        </wp:positionH>
                        <wp:positionV relativeFrom="margin">
                          <wp:posOffset>4389755</wp:posOffset>
                        </wp:positionV>
                        <wp:extent cx="3152775" cy="4224655"/>
                        <wp:effectExtent l="0" t="0" r="9525" b="4445"/>
                        <wp:wrapSquare wrapText="bothSides"/>
                        <wp:docPr id="1" name="Grafik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2775" cy="4224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282B62" w:rsidRPr="00453C14">
                    <w:rPr>
                      <w:noProof/>
                      <w:spacing w:val="0"/>
                      <w:sz w:val="16"/>
                      <w:szCs w:val="16"/>
                    </w:rPr>
                    <w:drawing>
                      <wp:anchor distT="0" distB="0" distL="114300" distR="114300" simplePos="0" relativeHeight="251662336" behindDoc="1" locked="0" layoutInCell="1" allowOverlap="1" wp14:anchorId="62C1A4CE" wp14:editId="39DC4DBA">
                        <wp:simplePos x="0" y="0"/>
                        <wp:positionH relativeFrom="margin">
                          <wp:posOffset>-28575</wp:posOffset>
                        </wp:positionH>
                        <wp:positionV relativeFrom="margin">
                          <wp:posOffset>-396875</wp:posOffset>
                        </wp:positionV>
                        <wp:extent cx="3152775" cy="423862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551"/>
                            <wp:lineTo x="21535" y="21551"/>
                            <wp:lineTo x="21535" y="0"/>
                            <wp:lineTo x="0" y="0"/>
                          </wp:wrapPolygon>
                        </wp:wrapThrough>
                        <wp:docPr id="2" name="Grafik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2775" cy="423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935" w:type="dxa"/>
                </w:tcPr>
                <w:p w14:paraId="20B47DDD" w14:textId="77777777" w:rsidR="00282B62" w:rsidRDefault="00282B62" w:rsidP="00B45E33">
                  <w:pPr>
                    <w:rPr>
                      <w:spacing w:val="0"/>
                    </w:rPr>
                  </w:pPr>
                </w:p>
              </w:tc>
              <w:tc>
                <w:tcPr>
                  <w:tcW w:w="2300" w:type="dxa"/>
                </w:tcPr>
                <w:p w14:paraId="474D598E" w14:textId="77777777" w:rsidR="00282B62" w:rsidRDefault="00282B62" w:rsidP="00B45E33">
                  <w:pPr>
                    <w:pStyle w:val="absendertext"/>
                    <w:rPr>
                      <w:spacing w:val="0"/>
                    </w:rPr>
                  </w:pPr>
                </w:p>
              </w:tc>
            </w:tr>
          </w:tbl>
          <w:p w14:paraId="0762A80C" w14:textId="77777777" w:rsidR="00EA6738" w:rsidRDefault="00EA6738">
            <w:pPr>
              <w:rPr>
                <w:spacing w:val="0"/>
              </w:rPr>
            </w:pPr>
          </w:p>
        </w:tc>
        <w:tc>
          <w:tcPr>
            <w:tcW w:w="2300" w:type="dxa"/>
            <w:vMerge w:val="restart"/>
          </w:tcPr>
          <w:p w14:paraId="6ED57CBE" w14:textId="77777777" w:rsidR="00EA6738" w:rsidRDefault="00EA6738">
            <w:pPr>
              <w:pStyle w:val="absendertext"/>
              <w:rPr>
                <w:spacing w:val="0"/>
              </w:rPr>
            </w:pPr>
          </w:p>
        </w:tc>
      </w:tr>
      <w:tr w:rsidR="00EA6738" w14:paraId="4CCD9B65" w14:textId="77777777" w:rsidTr="00282B62">
        <w:trPr>
          <w:cantSplit/>
          <w:trHeight w:val="2268"/>
        </w:trPr>
        <w:tc>
          <w:tcPr>
            <w:tcW w:w="5665" w:type="dxa"/>
          </w:tcPr>
          <w:tbl>
            <w:tblPr>
              <w:tblW w:w="9900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665"/>
              <w:gridCol w:w="1935"/>
              <w:gridCol w:w="2300"/>
            </w:tblGrid>
            <w:tr w:rsidR="00282B62" w14:paraId="1DB9D060" w14:textId="77777777" w:rsidTr="00B45E33">
              <w:trPr>
                <w:cantSplit/>
              </w:trPr>
              <w:tc>
                <w:tcPr>
                  <w:tcW w:w="5665" w:type="dxa"/>
                </w:tcPr>
                <w:p w14:paraId="46B9FA3B" w14:textId="77777777" w:rsidR="00282B62" w:rsidRDefault="00282B62" w:rsidP="00B45E33">
                  <w:pPr>
                    <w:pStyle w:val="Absenderzeile"/>
                    <w:rPr>
                      <w:spacing w:val="0"/>
                      <w:sz w:val="16"/>
                      <w:szCs w:val="16"/>
                    </w:rPr>
                  </w:pPr>
                  <w:r w:rsidRPr="00453C14">
                    <w:rPr>
                      <w:noProof/>
                      <w:spacing w:val="0"/>
                      <w:sz w:val="16"/>
                      <w:szCs w:val="16"/>
                    </w:rPr>
                    <w:drawing>
                      <wp:anchor distT="0" distB="0" distL="114300" distR="114300" simplePos="0" relativeHeight="251664384" behindDoc="1" locked="0" layoutInCell="1" allowOverlap="1" wp14:anchorId="539E98B5" wp14:editId="0655442E">
                        <wp:simplePos x="0" y="0"/>
                        <wp:positionH relativeFrom="margin">
                          <wp:posOffset>10160</wp:posOffset>
                        </wp:positionH>
                        <wp:positionV relativeFrom="margin">
                          <wp:posOffset>157480</wp:posOffset>
                        </wp:positionV>
                        <wp:extent cx="3152775" cy="423862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551"/>
                            <wp:lineTo x="21535" y="21551"/>
                            <wp:lineTo x="21535" y="0"/>
                            <wp:lineTo x="0" y="0"/>
                          </wp:wrapPolygon>
                        </wp:wrapThrough>
                        <wp:docPr id="3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2775" cy="423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935" w:type="dxa"/>
                </w:tcPr>
                <w:p w14:paraId="67C17482" w14:textId="77777777" w:rsidR="00282B62" w:rsidRDefault="00282B62" w:rsidP="00B45E33">
                  <w:pPr>
                    <w:rPr>
                      <w:spacing w:val="0"/>
                    </w:rPr>
                  </w:pPr>
                </w:p>
              </w:tc>
              <w:tc>
                <w:tcPr>
                  <w:tcW w:w="2300" w:type="dxa"/>
                </w:tcPr>
                <w:p w14:paraId="039F9F95" w14:textId="77777777" w:rsidR="00282B62" w:rsidRDefault="00282B62" w:rsidP="00B45E33">
                  <w:pPr>
                    <w:pStyle w:val="absendertext"/>
                    <w:rPr>
                      <w:spacing w:val="0"/>
                    </w:rPr>
                  </w:pPr>
                </w:p>
              </w:tc>
            </w:tr>
          </w:tbl>
          <w:p w14:paraId="7C7BC405" w14:textId="77777777" w:rsidR="00EA6738" w:rsidRDefault="00EA6738">
            <w:pPr>
              <w:spacing w:before="120"/>
              <w:rPr>
                <w:spacing w:val="0"/>
              </w:rPr>
            </w:pPr>
          </w:p>
        </w:tc>
        <w:tc>
          <w:tcPr>
            <w:tcW w:w="1935" w:type="dxa"/>
            <w:vMerge/>
          </w:tcPr>
          <w:p w14:paraId="331BE928" w14:textId="77777777" w:rsidR="00EA6738" w:rsidRDefault="00EA6738">
            <w:pPr>
              <w:rPr>
                <w:spacing w:val="0"/>
              </w:rPr>
            </w:pPr>
          </w:p>
        </w:tc>
        <w:tc>
          <w:tcPr>
            <w:tcW w:w="2300" w:type="dxa"/>
            <w:vMerge/>
          </w:tcPr>
          <w:p w14:paraId="50CC6864" w14:textId="77777777" w:rsidR="00EA6738" w:rsidRDefault="00EA6738">
            <w:pPr>
              <w:rPr>
                <w:spacing w:val="0"/>
              </w:rPr>
            </w:pPr>
          </w:p>
        </w:tc>
      </w:tr>
    </w:tbl>
    <w:p w14:paraId="06CF4E15" w14:textId="77777777" w:rsidR="00EA6738" w:rsidRDefault="00EA6738" w:rsidP="004607A9">
      <w:pPr>
        <w:rPr>
          <w:rFonts w:ascii="Arial" w:hAnsi="Arial" w:cs="Arial"/>
          <w:spacing w:val="0"/>
          <w:sz w:val="24"/>
          <w:szCs w:val="24"/>
        </w:rPr>
      </w:pPr>
    </w:p>
    <w:sectPr w:rsidR="00EA6738" w:rsidSect="00266A67">
      <w:headerReference w:type="default" r:id="rId8"/>
      <w:headerReference w:type="first" r:id="rId9"/>
      <w:pgSz w:w="11906" w:h="16838" w:code="9"/>
      <w:pgMar w:top="584" w:right="566" w:bottom="284" w:left="993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529C" w14:textId="77777777" w:rsidR="00102638" w:rsidRDefault="00102638">
      <w:r>
        <w:separator/>
      </w:r>
    </w:p>
  </w:endnote>
  <w:endnote w:type="continuationSeparator" w:id="0">
    <w:p w14:paraId="03E9C1E8" w14:textId="77777777" w:rsidR="00102638" w:rsidRDefault="00102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U CompatilFact">
    <w:altName w:val="Calibri"/>
    <w:charset w:val="00"/>
    <w:family w:val="auto"/>
    <w:pitch w:val="variable"/>
    <w:sig w:usb0="8000002F" w:usb1="00000042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44A1B" w14:textId="77777777" w:rsidR="00102638" w:rsidRDefault="00102638">
      <w:r>
        <w:separator/>
      </w:r>
    </w:p>
  </w:footnote>
  <w:footnote w:type="continuationSeparator" w:id="0">
    <w:p w14:paraId="3DA6974E" w14:textId="77777777" w:rsidR="00102638" w:rsidRDefault="00102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12" w:type="dxa"/>
      <w:tblInd w:w="108" w:type="dxa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7297"/>
      <w:gridCol w:w="2115"/>
    </w:tblGrid>
    <w:tr w:rsidR="00D35B87" w14:paraId="64F07F8E" w14:textId="77777777">
      <w:tc>
        <w:tcPr>
          <w:tcW w:w="7257" w:type="dxa"/>
          <w:tcBorders>
            <w:bottom w:val="single" w:sz="4" w:space="0" w:color="auto"/>
          </w:tcBorders>
        </w:tcPr>
        <w:p w14:paraId="2CC42064" w14:textId="77777777" w:rsidR="00D35B87" w:rsidRDefault="00D35B87" w:rsidP="00010B91">
          <w:pPr>
            <w:pStyle w:val="Header"/>
            <w:tabs>
              <w:tab w:val="clear" w:pos="4536"/>
              <w:tab w:val="clear" w:pos="9072"/>
              <w:tab w:val="left" w:pos="4790"/>
            </w:tabs>
            <w:spacing w:after="120"/>
            <w:rPr>
              <w:b/>
              <w:bCs/>
              <w:caps/>
              <w:sz w:val="14"/>
              <w:szCs w:val="14"/>
            </w:rPr>
          </w:pPr>
          <w:r>
            <w:rPr>
              <w:b/>
              <w:bCs/>
              <w:caps/>
              <w:sz w:val="14"/>
              <w:szCs w:val="14"/>
            </w:rPr>
            <w:t>ludwig-maximilians-universität münchen</w:t>
          </w:r>
        </w:p>
      </w:tc>
      <w:tc>
        <w:tcPr>
          <w:tcW w:w="2103" w:type="dxa"/>
          <w:tcBorders>
            <w:bottom w:val="single" w:sz="4" w:space="0" w:color="auto"/>
          </w:tcBorders>
        </w:tcPr>
        <w:p w14:paraId="7B1B64A1" w14:textId="77777777" w:rsidR="00D35B87" w:rsidRDefault="00D35B87" w:rsidP="00010B91">
          <w:pPr>
            <w:pStyle w:val="Header"/>
            <w:spacing w:after="120"/>
            <w:jc w:val="right"/>
            <w:rPr>
              <w:b/>
              <w:bCs/>
              <w:caps/>
              <w:sz w:val="14"/>
              <w:szCs w:val="14"/>
            </w:rPr>
          </w:pPr>
          <w:r>
            <w:rPr>
              <w:b/>
              <w:bCs/>
              <w:caps/>
              <w:sz w:val="14"/>
              <w:szCs w:val="14"/>
            </w:rPr>
            <w:t xml:space="preserve">Seite </w:t>
          </w:r>
          <w:r>
            <w:rPr>
              <w:b/>
              <w:bCs/>
              <w:caps/>
              <w:sz w:val="14"/>
              <w:szCs w:val="14"/>
            </w:rPr>
            <w:fldChar w:fldCharType="begin"/>
          </w:r>
          <w:r>
            <w:rPr>
              <w:b/>
              <w:bCs/>
              <w:caps/>
              <w:sz w:val="14"/>
              <w:szCs w:val="14"/>
            </w:rPr>
            <w:instrText xml:space="preserve"> PAGE </w:instrText>
          </w:r>
          <w:r>
            <w:rPr>
              <w:b/>
              <w:bCs/>
              <w:caps/>
              <w:sz w:val="14"/>
              <w:szCs w:val="14"/>
            </w:rPr>
            <w:fldChar w:fldCharType="separate"/>
          </w:r>
          <w:r w:rsidR="004607A9">
            <w:rPr>
              <w:b/>
              <w:bCs/>
              <w:caps/>
              <w:noProof/>
              <w:sz w:val="14"/>
              <w:szCs w:val="14"/>
            </w:rPr>
            <w:t>2</w:t>
          </w:r>
          <w:r>
            <w:rPr>
              <w:b/>
              <w:bCs/>
              <w:caps/>
              <w:sz w:val="14"/>
              <w:szCs w:val="14"/>
            </w:rPr>
            <w:fldChar w:fldCharType="end"/>
          </w:r>
          <w:r>
            <w:rPr>
              <w:b/>
              <w:bCs/>
              <w:caps/>
              <w:sz w:val="14"/>
              <w:szCs w:val="14"/>
            </w:rPr>
            <w:t xml:space="preserve"> von </w:t>
          </w:r>
          <w:r>
            <w:rPr>
              <w:b/>
              <w:bCs/>
              <w:caps/>
              <w:sz w:val="14"/>
              <w:szCs w:val="14"/>
            </w:rPr>
            <w:fldChar w:fldCharType="begin"/>
          </w:r>
          <w:r>
            <w:rPr>
              <w:b/>
              <w:bCs/>
              <w:caps/>
              <w:sz w:val="14"/>
              <w:szCs w:val="14"/>
            </w:rPr>
            <w:instrText xml:space="preserve"> NUMPAGES </w:instrText>
          </w:r>
          <w:r>
            <w:rPr>
              <w:b/>
              <w:bCs/>
              <w:caps/>
              <w:sz w:val="14"/>
              <w:szCs w:val="14"/>
            </w:rPr>
            <w:fldChar w:fldCharType="separate"/>
          </w:r>
          <w:r w:rsidR="004607A9">
            <w:rPr>
              <w:b/>
              <w:bCs/>
              <w:caps/>
              <w:noProof/>
              <w:sz w:val="14"/>
              <w:szCs w:val="14"/>
            </w:rPr>
            <w:t>2</w:t>
          </w:r>
          <w:r>
            <w:rPr>
              <w:b/>
              <w:bCs/>
              <w:caps/>
              <w:sz w:val="14"/>
              <w:szCs w:val="14"/>
            </w:rPr>
            <w:fldChar w:fldCharType="end"/>
          </w:r>
        </w:p>
      </w:tc>
    </w:tr>
  </w:tbl>
  <w:p w14:paraId="795A4938" w14:textId="77777777" w:rsidR="00D35B87" w:rsidRDefault="00D35B87" w:rsidP="00D35B87">
    <w:pPr>
      <w:pStyle w:val="Header"/>
      <w:rPr>
        <w:b/>
        <w:bCs/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389D" w14:textId="77777777" w:rsidR="00EA6738" w:rsidRDefault="00EA6738">
    <w:pPr>
      <w:framePr w:w="510" w:h="11" w:hRule="exact" w:wrap="auto" w:vAnchor="page" w:hAnchor="page" w:x="1" w:y="5949" w:anchorLock="1"/>
      <w:pBdr>
        <w:top w:val="single" w:sz="6" w:space="4" w:color="000000"/>
      </w:pBdr>
      <w:shd w:val="solid" w:color="FFFFFF" w:fill="FFFFFF"/>
      <w:rPr>
        <w:spacing w:val="0"/>
      </w:rPr>
    </w:pPr>
  </w:p>
  <w:p w14:paraId="0F568673" w14:textId="77777777" w:rsidR="00EA6738" w:rsidRDefault="00EA6738">
    <w:pPr>
      <w:framePr w:w="510" w:h="11" w:hRule="exact" w:wrap="auto" w:vAnchor="page" w:hAnchor="page" w:x="1" w:y="8421" w:anchorLock="1"/>
      <w:pBdr>
        <w:top w:val="single" w:sz="6" w:space="4" w:color="000000"/>
      </w:pBdr>
      <w:shd w:val="solid" w:color="FFFFFF" w:fill="FFFFFF"/>
      <w:rPr>
        <w:spacing w:val="0"/>
      </w:rPr>
    </w:pPr>
  </w:p>
  <w:p w14:paraId="0570B217" w14:textId="77777777" w:rsidR="00EA6738" w:rsidRDefault="00EA6738">
    <w:pPr>
      <w:framePr w:w="510" w:h="11" w:hRule="exact" w:wrap="notBeside" w:vAnchor="page" w:hAnchor="page" w:x="1" w:y="11914" w:anchorLock="1"/>
      <w:pBdr>
        <w:top w:val="single" w:sz="6" w:space="4" w:color="000000"/>
      </w:pBdr>
      <w:shd w:val="solid" w:color="FFFFFF" w:fill="FFFFFF"/>
      <w:rPr>
        <w:spacing w:val="0"/>
      </w:rPr>
    </w:pPr>
  </w:p>
  <w:p w14:paraId="4F6CCB56" w14:textId="77777777" w:rsidR="00EA6738" w:rsidRPr="00453C14" w:rsidRDefault="00453C14" w:rsidP="00282B62">
    <w:pPr>
      <w:pStyle w:val="Boxentext"/>
      <w:tabs>
        <w:tab w:val="left" w:pos="2040"/>
      </w:tabs>
      <w:spacing w:before="1800" w:line="240" w:lineRule="auto"/>
      <w:ind w:left="0"/>
      <w:rPr>
        <w:b w:val="0"/>
        <w:bCs w:val="0"/>
        <w:sz w:val="12"/>
        <w:szCs w:val="16"/>
      </w:rPr>
    </w:pPr>
    <w:r w:rsidRPr="00453C14">
      <w:rPr>
        <w:noProof/>
        <w:sz w:val="10"/>
      </w:rPr>
      <w:drawing>
        <wp:anchor distT="0" distB="0" distL="114300" distR="114300" simplePos="0" relativeHeight="251657216" behindDoc="1" locked="0" layoutInCell="1" allowOverlap="1" wp14:anchorId="6857E698" wp14:editId="0F363475">
          <wp:simplePos x="0" y="0"/>
          <wp:positionH relativeFrom="page">
            <wp:posOffset>682028</wp:posOffset>
          </wp:positionH>
          <wp:positionV relativeFrom="page">
            <wp:posOffset>204242</wp:posOffset>
          </wp:positionV>
          <wp:extent cx="6414448" cy="845228"/>
          <wp:effectExtent l="0" t="0" r="5715" b="0"/>
          <wp:wrapNone/>
          <wp:docPr id="11" name="Bild 1" descr="Header_SW_120_Siegel_transparent_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_SW_120_Siegel_transparent_m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4448" cy="845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2B62">
      <w:rPr>
        <w:b w:val="0"/>
        <w:bCs w:val="0"/>
        <w:sz w:val="12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14"/>
    <w:rsid w:val="00010B91"/>
    <w:rsid w:val="00034F83"/>
    <w:rsid w:val="00102638"/>
    <w:rsid w:val="001A4CC8"/>
    <w:rsid w:val="001C22C8"/>
    <w:rsid w:val="001F7B9C"/>
    <w:rsid w:val="00262966"/>
    <w:rsid w:val="00266A67"/>
    <w:rsid w:val="00270D3B"/>
    <w:rsid w:val="00282B62"/>
    <w:rsid w:val="002A05DA"/>
    <w:rsid w:val="002A4702"/>
    <w:rsid w:val="003042BF"/>
    <w:rsid w:val="0031063A"/>
    <w:rsid w:val="00324115"/>
    <w:rsid w:val="00324EC5"/>
    <w:rsid w:val="0033197E"/>
    <w:rsid w:val="00352008"/>
    <w:rsid w:val="00355E6C"/>
    <w:rsid w:val="00366962"/>
    <w:rsid w:val="00385616"/>
    <w:rsid w:val="003B3928"/>
    <w:rsid w:val="003D4CE2"/>
    <w:rsid w:val="003D627F"/>
    <w:rsid w:val="003F22E6"/>
    <w:rsid w:val="004109BC"/>
    <w:rsid w:val="0042502F"/>
    <w:rsid w:val="004260A5"/>
    <w:rsid w:val="004344CA"/>
    <w:rsid w:val="00453C14"/>
    <w:rsid w:val="00457D88"/>
    <w:rsid w:val="004607A9"/>
    <w:rsid w:val="0046396A"/>
    <w:rsid w:val="00474068"/>
    <w:rsid w:val="00521BD8"/>
    <w:rsid w:val="00565BA0"/>
    <w:rsid w:val="005A1C0A"/>
    <w:rsid w:val="005B52F4"/>
    <w:rsid w:val="005F1251"/>
    <w:rsid w:val="0061698E"/>
    <w:rsid w:val="00692325"/>
    <w:rsid w:val="006F2F69"/>
    <w:rsid w:val="006F4836"/>
    <w:rsid w:val="00730152"/>
    <w:rsid w:val="0075479D"/>
    <w:rsid w:val="007E06A3"/>
    <w:rsid w:val="00892A08"/>
    <w:rsid w:val="00924D09"/>
    <w:rsid w:val="009261C1"/>
    <w:rsid w:val="009443F0"/>
    <w:rsid w:val="009532EF"/>
    <w:rsid w:val="009572F8"/>
    <w:rsid w:val="0099632C"/>
    <w:rsid w:val="009D5C82"/>
    <w:rsid w:val="00A248C6"/>
    <w:rsid w:val="00A93CDB"/>
    <w:rsid w:val="00AA22E1"/>
    <w:rsid w:val="00AC5511"/>
    <w:rsid w:val="00AD07F1"/>
    <w:rsid w:val="00AE61BE"/>
    <w:rsid w:val="00AF4745"/>
    <w:rsid w:val="00B21439"/>
    <w:rsid w:val="00B3492D"/>
    <w:rsid w:val="00B66A7B"/>
    <w:rsid w:val="00BA57E3"/>
    <w:rsid w:val="00BE2227"/>
    <w:rsid w:val="00BE2AD7"/>
    <w:rsid w:val="00CB448B"/>
    <w:rsid w:val="00CE093C"/>
    <w:rsid w:val="00D35B87"/>
    <w:rsid w:val="00D45A8D"/>
    <w:rsid w:val="00DA3B61"/>
    <w:rsid w:val="00DA75E1"/>
    <w:rsid w:val="00DF7C83"/>
    <w:rsid w:val="00E065AF"/>
    <w:rsid w:val="00E21806"/>
    <w:rsid w:val="00E61AC9"/>
    <w:rsid w:val="00EA6738"/>
    <w:rsid w:val="00ED1E13"/>
    <w:rsid w:val="00F30C06"/>
    <w:rsid w:val="00F35F07"/>
    <w:rsid w:val="00FD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,"/>
  <w14:docId w14:val="331C5AC8"/>
  <w15:docId w15:val="{6F77AB37-1BBB-43DE-A3F3-07361ADD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LMU CompatilFact" w:hAnsi="LMU CompatilFact" w:cs="LMU CompatilFact"/>
      <w:spacing w:val="12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absendertext">
    <w:name w:val="absender text"/>
    <w:basedOn w:val="Normal"/>
    <w:pPr>
      <w:tabs>
        <w:tab w:val="left" w:pos="397"/>
      </w:tabs>
      <w:spacing w:line="180" w:lineRule="exact"/>
    </w:pPr>
    <w:rPr>
      <w:spacing w:val="8"/>
      <w:sz w:val="14"/>
      <w:szCs w:val="14"/>
    </w:rPr>
  </w:style>
  <w:style w:type="paragraph" w:customStyle="1" w:styleId="Boxentext">
    <w:name w:val="Boxentext"/>
    <w:basedOn w:val="Normal"/>
    <w:pPr>
      <w:spacing w:line="180" w:lineRule="exact"/>
      <w:ind w:left="3005"/>
    </w:pPr>
    <w:rPr>
      <w:b/>
      <w:bCs/>
      <w:caps/>
      <w:sz w:val="14"/>
      <w:szCs w:val="14"/>
    </w:rPr>
  </w:style>
  <w:style w:type="paragraph" w:customStyle="1" w:styleId="Absenderzeile">
    <w:name w:val="Absenderzeile"/>
    <w:basedOn w:val="Normal"/>
    <w:rPr>
      <w:spacing w:val="6"/>
      <w:sz w:val="12"/>
      <w:szCs w:val="12"/>
    </w:rPr>
  </w:style>
  <w:style w:type="paragraph" w:customStyle="1" w:styleId="AbsenderName">
    <w:name w:val="Absender Name"/>
    <w:basedOn w:val="absendertext"/>
    <w:rPr>
      <w:b/>
      <w:bCs/>
      <w:caps/>
    </w:rPr>
  </w:style>
  <w:style w:type="character" w:styleId="CommentReference">
    <w:name w:val="annotation reference"/>
    <w:semiHidden/>
    <w:rsid w:val="005A1C0A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semiHidden/>
    <w:rsid w:val="005A1C0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A1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0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Brief_M&#252;ller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D807F-F873-40EE-9DB4-DB350DEC4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Brief_Müller.dotx</Template>
  <TotalTime>120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Geschäftsbrief mit Siegel</vt:lpstr>
    </vt:vector>
  </TitlesOfParts>
  <Company>LMU - Zentrale Verwaltung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Geschäftsbrief mit Siegel</dc:title>
  <dc:subject>Corporate Design</dc:subject>
  <dc:creator>HGG</dc:creator>
  <dc:description>Version 1.3 (August 2006)</dc:description>
  <cp:lastModifiedBy>elif gezen</cp:lastModifiedBy>
  <cp:revision>2</cp:revision>
  <cp:lastPrinted>2015-06-17T08:43:00Z</cp:lastPrinted>
  <dcterms:created xsi:type="dcterms:W3CDTF">2026-03-17T14:17:00Z</dcterms:created>
  <dcterms:modified xsi:type="dcterms:W3CDTF">2026-03-17T14:17:00Z</dcterms:modified>
</cp:coreProperties>
</file>